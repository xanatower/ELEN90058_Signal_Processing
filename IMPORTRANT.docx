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2254" w:rsidRDefault="00DE784A">
      <w:proofErr w:type="gramStart"/>
      <w:r>
        <w:t>B(</w:t>
      </w:r>
      <w:proofErr w:type="gramEnd"/>
      <w:r>
        <w:t>b)</w:t>
      </w:r>
    </w:p>
    <w:p w:rsidR="00DE784A" w:rsidRDefault="00DE784A">
      <w:r>
        <w:t>Time</w:t>
      </w:r>
    </w:p>
    <w:p w:rsidR="00DE784A" w:rsidRDefault="00DE784A">
      <w:r>
        <w:rPr>
          <w:noProof/>
        </w:rPr>
        <w:drawing>
          <wp:inline distT="0" distB="0" distL="0" distR="0" wp14:anchorId="4C3CD539" wp14:editId="4651258C">
            <wp:extent cx="5731510" cy="30568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84A" w:rsidRDefault="00DE784A">
      <w:proofErr w:type="spellStart"/>
      <w:r>
        <w:t>Freq</w:t>
      </w:r>
      <w:proofErr w:type="spellEnd"/>
    </w:p>
    <w:p w:rsidR="00DE784A" w:rsidRDefault="00DE784A">
      <w:r>
        <w:rPr>
          <w:noProof/>
        </w:rPr>
        <w:drawing>
          <wp:inline distT="0" distB="0" distL="0" distR="0" wp14:anchorId="61D23B6E" wp14:editId="57B198DB">
            <wp:extent cx="5731510" cy="30226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84A" w:rsidRDefault="00DE784A"/>
    <w:p w:rsidR="00DE784A" w:rsidRDefault="00DE784A"/>
    <w:p w:rsidR="00DE784A" w:rsidRDefault="00DE784A">
      <w:r>
        <w:t>H1</w:t>
      </w:r>
    </w:p>
    <w:p w:rsidR="00DE784A" w:rsidRDefault="00DE784A">
      <w:r>
        <w:t>Time</w:t>
      </w:r>
    </w:p>
    <w:p w:rsidR="00DE784A" w:rsidRDefault="00DE784A">
      <w:r>
        <w:rPr>
          <w:noProof/>
        </w:rPr>
        <w:lastRenderedPageBreak/>
        <w:drawing>
          <wp:inline distT="0" distB="0" distL="0" distR="0" wp14:anchorId="7CA5F0EC" wp14:editId="5C26F1DC">
            <wp:extent cx="5731510" cy="29965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84A" w:rsidRDefault="00183088">
      <w:r>
        <w:t>LPF</w:t>
      </w:r>
    </w:p>
    <w:p w:rsidR="00183088" w:rsidRDefault="00183088">
      <w:r>
        <w:rPr>
          <w:noProof/>
        </w:rPr>
        <w:drawing>
          <wp:inline distT="0" distB="0" distL="0" distR="0" wp14:anchorId="069D552E" wp14:editId="0217C763">
            <wp:extent cx="5731510" cy="30226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A6D" w:rsidRDefault="00E46A6D"/>
    <w:p w:rsidR="00E46A6D" w:rsidRDefault="00E46A6D"/>
    <w:p w:rsidR="00E46A6D" w:rsidRDefault="00E46A6D">
      <w:r>
        <w:t>(e)</w:t>
      </w:r>
    </w:p>
    <w:p w:rsidR="00E46A6D" w:rsidRDefault="00E46A6D">
      <w:r>
        <w:t>Time</w:t>
      </w:r>
    </w:p>
    <w:p w:rsidR="00E46A6D" w:rsidRDefault="00E46A6D">
      <w:r>
        <w:rPr>
          <w:noProof/>
        </w:rPr>
        <w:lastRenderedPageBreak/>
        <w:drawing>
          <wp:inline distT="0" distB="0" distL="0" distR="0" wp14:anchorId="57F29323" wp14:editId="63B4F368">
            <wp:extent cx="5731510" cy="30613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A6D" w:rsidRDefault="00E46A6D"/>
    <w:p w:rsidR="00E46A6D" w:rsidRDefault="00E46A6D">
      <w:proofErr w:type="spellStart"/>
      <w:r>
        <w:t>Freq</w:t>
      </w:r>
      <w:proofErr w:type="spellEnd"/>
    </w:p>
    <w:p w:rsidR="00E46A6D" w:rsidRDefault="00BC0F1B">
      <w:r>
        <w:rPr>
          <w:noProof/>
        </w:rPr>
        <w:drawing>
          <wp:inline distT="0" distB="0" distL="0" distR="0" wp14:anchorId="02DFC1CD" wp14:editId="08FB1760">
            <wp:extent cx="5731510" cy="308229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33D" w:rsidRDefault="0076133D"/>
    <w:p w:rsidR="0076133D" w:rsidRDefault="0076133D">
      <w:r>
        <w:t>(f)</w:t>
      </w:r>
    </w:p>
    <w:p w:rsidR="0076133D" w:rsidRDefault="0076133D">
      <w:r>
        <w:t>Time</w:t>
      </w:r>
    </w:p>
    <w:p w:rsidR="0076133D" w:rsidRDefault="0076133D">
      <w:r>
        <w:rPr>
          <w:noProof/>
        </w:rPr>
        <w:lastRenderedPageBreak/>
        <w:drawing>
          <wp:inline distT="0" distB="0" distL="0" distR="0" wp14:anchorId="31256D88" wp14:editId="51101748">
            <wp:extent cx="5731510" cy="30492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33D" w:rsidRDefault="0076133D"/>
    <w:p w:rsidR="0076133D" w:rsidRDefault="0076133D">
      <w:proofErr w:type="spellStart"/>
      <w:r>
        <w:t>Freq</w:t>
      </w:r>
      <w:proofErr w:type="spellEnd"/>
    </w:p>
    <w:p w:rsidR="0076133D" w:rsidRDefault="0076133D">
      <w:r>
        <w:rPr>
          <w:noProof/>
        </w:rPr>
        <w:drawing>
          <wp:inline distT="0" distB="0" distL="0" distR="0" wp14:anchorId="23A1241D" wp14:editId="1920F157">
            <wp:extent cx="5731510" cy="30568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0CD" w:rsidRDefault="009870CD">
      <w:r>
        <w:t>G</w:t>
      </w:r>
    </w:p>
    <w:p w:rsidR="009870CD" w:rsidRDefault="009870CD">
      <w:proofErr w:type="gramStart"/>
      <w:r>
        <w:lastRenderedPageBreak/>
        <w:t>time</w:t>
      </w:r>
      <w:proofErr w:type="gramEnd"/>
      <w:r>
        <w:rPr>
          <w:noProof/>
        </w:rPr>
        <w:drawing>
          <wp:inline distT="0" distB="0" distL="0" distR="0" wp14:anchorId="0745C7BF" wp14:editId="7F2ED60E">
            <wp:extent cx="5731510" cy="27425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0CD" w:rsidRDefault="009870CD">
      <w:proofErr w:type="spellStart"/>
      <w:proofErr w:type="gramStart"/>
      <w:r>
        <w:t>freq</w:t>
      </w:r>
      <w:bookmarkStart w:id="0" w:name="_GoBack"/>
      <w:proofErr w:type="spellEnd"/>
      <w:proofErr w:type="gramEnd"/>
      <w:r>
        <w:rPr>
          <w:noProof/>
        </w:rPr>
        <w:drawing>
          <wp:inline distT="0" distB="0" distL="0" distR="0" wp14:anchorId="77113BC7" wp14:editId="697ABDBB">
            <wp:extent cx="5493900" cy="26574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2272" cy="267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870CD" w:rsidRDefault="009870CD">
      <w:proofErr w:type="spellStart"/>
      <w:proofErr w:type="gramStart"/>
      <w:r>
        <w:t>xt</w:t>
      </w:r>
      <w:proofErr w:type="spellEnd"/>
      <w:proofErr w:type="gramEnd"/>
    </w:p>
    <w:p w:rsidR="009870CD" w:rsidRDefault="009870CD">
      <w:proofErr w:type="gramStart"/>
      <w:r>
        <w:lastRenderedPageBreak/>
        <w:t>time</w:t>
      </w:r>
      <w:proofErr w:type="gramEnd"/>
      <w:r>
        <w:rPr>
          <w:noProof/>
        </w:rPr>
        <w:drawing>
          <wp:inline distT="0" distB="0" distL="0" distR="0" wp14:anchorId="36455EE2" wp14:editId="62C02CAE">
            <wp:extent cx="5731510" cy="274002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0CD" w:rsidRDefault="009870CD">
      <w:proofErr w:type="spellStart"/>
      <w:proofErr w:type="gramStart"/>
      <w:r>
        <w:t>freq</w:t>
      </w:r>
      <w:proofErr w:type="spellEnd"/>
      <w:proofErr w:type="gramEnd"/>
      <w:r>
        <w:rPr>
          <w:noProof/>
        </w:rPr>
        <w:drawing>
          <wp:inline distT="0" distB="0" distL="0" distR="0" wp14:anchorId="3CA9D4B5" wp14:editId="4454DF59">
            <wp:extent cx="5731510" cy="271653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70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784A"/>
    <w:rsid w:val="00183088"/>
    <w:rsid w:val="001A2254"/>
    <w:rsid w:val="004B1B1A"/>
    <w:rsid w:val="005C3F05"/>
    <w:rsid w:val="0076133D"/>
    <w:rsid w:val="009870CD"/>
    <w:rsid w:val="00BC0F1B"/>
    <w:rsid w:val="00DE784A"/>
    <w:rsid w:val="00E46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4ABDE8B-0955-4F16-AD0D-05E7CAAFB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DB9C623</Template>
  <TotalTime>101</TotalTime>
  <Pages>6</Pages>
  <Words>15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University of Melbourne</Company>
  <LinksUpToDate>false</LinksUpToDate>
  <CharactersWithSpaces>106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config</dc:creator>
  <cp:keywords/>
  <dc:description/>
  <cp:lastModifiedBy>Shiyu Zhang</cp:lastModifiedBy>
  <cp:revision>7</cp:revision>
  <dcterms:created xsi:type="dcterms:W3CDTF">2017-08-08T00:45:00Z</dcterms:created>
  <dcterms:modified xsi:type="dcterms:W3CDTF">2017-08-15T00:52:00Z</dcterms:modified>
</cp:coreProperties>
</file>